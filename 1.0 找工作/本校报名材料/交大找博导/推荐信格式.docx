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330" w:rsidRPr="00097C4C" w:rsidRDefault="006F0330" w:rsidP="00097C4C">
      <w:pPr>
        <w:widowControl w:val="0"/>
        <w:autoSpaceDE w:val="0"/>
        <w:autoSpaceDN w:val="0"/>
        <w:snapToGrid/>
        <w:spacing w:after="0"/>
        <w:jc w:val="center"/>
        <w:rPr>
          <w:rFonts w:ascii="TT87B6030tCID-WinCharSetFFFF-H" w:eastAsia="TT87B6030tCID-WinCharSetFFFF-H" w:hAnsi="Times New Roman" w:cs="TT87B6030tCID-WinCharSetFFFF-H"/>
          <w:sz w:val="44"/>
          <w:szCs w:val="44"/>
        </w:rPr>
      </w:pPr>
      <w:r w:rsidRPr="00097C4C">
        <w:rPr>
          <w:rFonts w:ascii="TT87B6030tCID-WinCharSetFFFF-H" w:eastAsia="TT87B6030tCID-WinCharSetFFFF-H" w:hAnsi="Times New Roman" w:cs="TT87B6030tCID-WinCharSetFFFF-H" w:hint="eastAsia"/>
          <w:sz w:val="44"/>
          <w:szCs w:val="44"/>
        </w:rPr>
        <w:t>推</w:t>
      </w:r>
      <w:r w:rsidRPr="00097C4C">
        <w:rPr>
          <w:rFonts w:ascii="TT87B6030tCID-WinCharSetFFFF-H" w:eastAsia="TT87B6030tCID-WinCharSetFFFF-H" w:hAnsi="Times New Roman" w:cs="TT87B6030tCID-WinCharSetFFFF-H"/>
          <w:sz w:val="44"/>
          <w:szCs w:val="44"/>
        </w:rPr>
        <w:t xml:space="preserve"> </w:t>
      </w:r>
      <w:r w:rsidRPr="00097C4C">
        <w:rPr>
          <w:rFonts w:ascii="TT87B6030tCID-WinCharSetFFFF-H" w:eastAsia="TT87B6030tCID-WinCharSetFFFF-H" w:hAnsi="Times New Roman" w:cs="TT87B6030tCID-WinCharSetFFFF-H" w:hint="eastAsia"/>
          <w:sz w:val="44"/>
          <w:szCs w:val="44"/>
        </w:rPr>
        <w:t>荐</w:t>
      </w:r>
      <w:r w:rsidRPr="00097C4C">
        <w:rPr>
          <w:rFonts w:ascii="TT87B6030tCID-WinCharSetFFFF-H" w:eastAsia="TT87B6030tCID-WinCharSetFFFF-H" w:hAnsi="Times New Roman" w:cs="TT87B6030tCID-WinCharSetFFFF-H"/>
          <w:sz w:val="44"/>
          <w:szCs w:val="44"/>
        </w:rPr>
        <w:t xml:space="preserve"> </w:t>
      </w:r>
      <w:r w:rsidRPr="00097C4C">
        <w:rPr>
          <w:rFonts w:ascii="TT87B6030tCID-WinCharSetFFFF-H" w:eastAsia="TT87B6030tCID-WinCharSetFFFF-H" w:hAnsi="Times New Roman" w:cs="TT87B6030tCID-WinCharSetFFFF-H" w:hint="eastAsia"/>
          <w:sz w:val="44"/>
          <w:szCs w:val="44"/>
        </w:rPr>
        <w:t>书</w:t>
      </w:r>
    </w:p>
    <w:p w:rsidR="006F0330" w:rsidRPr="00097C4C" w:rsidRDefault="006F0330" w:rsidP="00097C4C">
      <w:pPr>
        <w:widowControl w:val="0"/>
        <w:autoSpaceDE w:val="0"/>
        <w:autoSpaceDN w:val="0"/>
        <w:snapToGrid/>
        <w:spacing w:after="0"/>
        <w:rPr>
          <w:rFonts w:ascii="TT87B6030tCID-WinCharSetFFFF-H" w:eastAsia="TT87B6030tCID-WinCharSetFFFF-H" w:hAnsi="Times New Roman" w:cs="TT87B6030tCID-WinCharSetFFFF-H"/>
          <w:sz w:val="24"/>
          <w:szCs w:val="24"/>
        </w:rPr>
      </w:pPr>
    </w:p>
    <w:p w:rsidR="006F0330" w:rsidRPr="00097C4C" w:rsidRDefault="006F0330" w:rsidP="00814DCA">
      <w:pPr>
        <w:widowControl w:val="0"/>
        <w:autoSpaceDE w:val="0"/>
        <w:autoSpaceDN w:val="0"/>
        <w:snapToGrid/>
        <w:spacing w:after="0"/>
        <w:ind w:firstLineChars="300" w:firstLine="31680"/>
        <w:rPr>
          <w:rFonts w:ascii="TT64E9BFA0tCID-WinCharSetFFFF-H" w:eastAsia="TT64E9BFA0tCID-WinCharSetFFFF-H" w:hAnsi="Times New Roman" w:cs="TT64E9BFA0tCID-WinCharSetFFFF-H"/>
          <w:sz w:val="24"/>
          <w:szCs w:val="24"/>
        </w:rPr>
      </w:pPr>
      <w:r w:rsidRPr="00097C4C">
        <w:rPr>
          <w:rFonts w:ascii="TT64E9BFA0tCID-WinCharSetFFFF-H" w:eastAsia="TT64E9BFA0tCID-WinCharSetFFFF-H" w:hAnsi="Times New Roman" w:cs="TT64E9BFA0tCID-WinCharSetFFFF-H" w:hint="eastAsia"/>
          <w:sz w:val="24"/>
          <w:szCs w:val="24"/>
        </w:rPr>
        <w:t>今推荐</w:t>
      </w:r>
      <w:r>
        <w:rPr>
          <w:rFonts w:ascii="TT64E9BFA0tCID-WinCharSetFFFF-H" w:eastAsia="TT64E9BFA0tCID-WinCharSetFFFF-H" w:hAnsi="Times New Roman" w:cs="TT64E9BFA0tCID-WinCharSetFFFF-H"/>
          <w:sz w:val="24"/>
          <w:szCs w:val="24"/>
        </w:rPr>
        <w:t xml:space="preserve">   </w:t>
      </w:r>
      <w:r w:rsidRPr="00814DCA">
        <w:rPr>
          <w:rFonts w:ascii="TT64E9BFA0tCID-WinCharSetFFFF-H" w:eastAsia="TT64E9BFA0tCID-WinCharSetFFFF-H" w:hAnsi="Times New Roman" w:cs="TT64E9BFA0tCID-WinCharSetFFFF-H"/>
          <w:sz w:val="24"/>
          <w:szCs w:val="24"/>
          <w:u w:val="single"/>
        </w:rPr>
        <w:t xml:space="preserve"> </w:t>
      </w:r>
      <w:r w:rsidRPr="00814DCA">
        <w:rPr>
          <w:rFonts w:ascii="TT64E9BFA0tCID-WinCharSetFFFF-H" w:eastAsia="TT64E9BFA0tCID-WinCharSetFFFF-H" w:hAnsi="Times New Roman" w:cs="TT64E9BFA0tCID-WinCharSetFFFF-H" w:hint="eastAsia"/>
          <w:sz w:val="24"/>
          <w:szCs w:val="24"/>
          <w:u w:val="single"/>
        </w:rPr>
        <w:t>西北农林科技大学</w:t>
      </w:r>
      <w:r w:rsidRPr="00814DCA">
        <w:rPr>
          <w:rFonts w:ascii="TT64E9BFA0tCID-WinCharSetFFFF-H" w:eastAsia="TT64E9BFA0tCID-WinCharSetFFFF-H" w:hAnsi="Times New Roman" w:cs="TT64E9BFA0tCID-WinCharSetFFFF-H"/>
          <w:sz w:val="24"/>
          <w:szCs w:val="24"/>
          <w:u w:val="single"/>
        </w:rPr>
        <w:t xml:space="preserve"> </w:t>
      </w:r>
      <w:r w:rsidRPr="00097C4C">
        <w:rPr>
          <w:rFonts w:ascii="TT64E9BFA0tCID-WinCharSetFFFF-H" w:eastAsia="TT64E9BFA0tCID-WinCharSetFFFF-H" w:hAnsi="Times New Roman" w:cs="TT64E9BFA0tCID-WinCharSetFFFF-H" w:hint="eastAsia"/>
          <w:sz w:val="24"/>
          <w:szCs w:val="24"/>
        </w:rPr>
        <w:t>（单位）</w:t>
      </w:r>
      <w:r>
        <w:rPr>
          <w:rFonts w:ascii="TT64E9BFA0tCID-WinCharSetFFFF-H" w:eastAsia="TT64E9BFA0tCID-WinCharSetFFFF-H" w:hAnsi="Times New Roman" w:cs="TT64E9BFA0tCID-WinCharSetFFFF-H"/>
          <w:sz w:val="24"/>
          <w:szCs w:val="24"/>
        </w:rPr>
        <w:t xml:space="preserve"> </w:t>
      </w:r>
      <w:r w:rsidRPr="00814DCA">
        <w:rPr>
          <w:rFonts w:ascii="TT64E9BFA0tCID-WinCharSetFFFF-H" w:eastAsia="TT64E9BFA0tCID-WinCharSetFFFF-H" w:hAnsi="Times New Roman" w:cs="TT64E9BFA0tCID-WinCharSetFFFF-H"/>
          <w:sz w:val="24"/>
          <w:szCs w:val="24"/>
          <w:u w:val="single"/>
        </w:rPr>
        <w:t xml:space="preserve">   </w:t>
      </w:r>
      <w:r w:rsidRPr="00814DCA">
        <w:rPr>
          <w:rFonts w:ascii="TT64E9BFA0tCID-WinCharSetFFFF-H" w:eastAsia="TT64E9BFA0tCID-WinCharSetFFFF-H" w:hAnsi="Times New Roman" w:cs="TT64E9BFA0tCID-WinCharSetFFFF-H" w:hint="eastAsia"/>
          <w:sz w:val="24"/>
          <w:szCs w:val="24"/>
          <w:u w:val="single"/>
        </w:rPr>
        <w:t>罗梓文</w:t>
      </w:r>
      <w:r w:rsidRPr="00814DCA">
        <w:rPr>
          <w:rFonts w:ascii="TT64E9BFA0tCID-WinCharSetFFFF-H" w:eastAsia="TT64E9BFA0tCID-WinCharSetFFFF-H" w:hAnsi="Times New Roman" w:cs="TT64E9BFA0tCID-WinCharSetFFFF-H"/>
          <w:sz w:val="24"/>
          <w:szCs w:val="24"/>
          <w:u w:val="single"/>
        </w:rPr>
        <w:t xml:space="preserve">   </w:t>
      </w:r>
      <w:r w:rsidRPr="00097C4C">
        <w:rPr>
          <w:rFonts w:ascii="TT64E9BFA0tCID-WinCharSetFFFF-H" w:eastAsia="TT64E9BFA0tCID-WinCharSetFFFF-H" w:hAnsi="Times New Roman" w:cs="TT64E9BFA0tCID-WinCharSetFFFF-H"/>
          <w:sz w:val="24"/>
          <w:szCs w:val="24"/>
        </w:rPr>
        <w:t xml:space="preserve"> </w:t>
      </w:r>
      <w:r w:rsidRPr="00097C4C">
        <w:rPr>
          <w:rFonts w:ascii="TT64E9BFA0tCID-WinCharSetFFFF-H" w:eastAsia="TT64E9BFA0tCID-WinCharSetFFFF-H" w:hAnsi="Times New Roman" w:cs="TT64E9BFA0tCID-WinCharSetFFFF-H" w:hint="eastAsia"/>
          <w:sz w:val="24"/>
          <w:szCs w:val="24"/>
        </w:rPr>
        <w:t>（姓名）</w:t>
      </w:r>
    </w:p>
    <w:p w:rsidR="006F0330" w:rsidRDefault="006F0330" w:rsidP="00097C4C">
      <w:pPr>
        <w:widowControl w:val="0"/>
        <w:autoSpaceDE w:val="0"/>
        <w:autoSpaceDN w:val="0"/>
        <w:snapToGrid/>
        <w:spacing w:after="0"/>
        <w:rPr>
          <w:rFonts w:ascii="TT64E9BFA0tCID-WinCharSetFFFF-H" w:eastAsia="TT64E9BFA0tCID-WinCharSetFFFF-H" w:hAnsi="Times New Roman" w:cs="TT64E9BFA0tCID-WinCharSetFFFF-H"/>
          <w:sz w:val="24"/>
          <w:szCs w:val="24"/>
        </w:rPr>
      </w:pPr>
      <w:r w:rsidRPr="00097C4C">
        <w:rPr>
          <w:rFonts w:ascii="TT64E9BFA0tCID-WinCharSetFFFF-H" w:eastAsia="TT64E9BFA0tCID-WinCharSetFFFF-H" w:hAnsi="Times New Roman" w:cs="TT64E9BFA0tCID-WinCharSetFFFF-H" w:hint="eastAsia"/>
          <w:sz w:val="24"/>
          <w:szCs w:val="24"/>
        </w:rPr>
        <w:t>报考西安交通大学</w:t>
      </w:r>
      <w:r w:rsidRPr="00097C4C">
        <w:rPr>
          <w:rFonts w:ascii="TT64E9BFA0tCID-WinCharSetFFFF-H" w:eastAsia="TT64E9BFA0tCID-WinCharSetFFFF-H" w:hAnsi="Times New Roman" w:cs="TT64E9BFA0tCID-WinCharSetFFFF-H"/>
          <w:sz w:val="24"/>
          <w:szCs w:val="24"/>
        </w:rPr>
        <w:t>____</w:t>
      </w:r>
      <w:r w:rsidRPr="00814DCA">
        <w:rPr>
          <w:rFonts w:ascii="TT64E9BFA0tCID-WinCharSetFFFF-H" w:eastAsia="TT64E9BFA0tCID-WinCharSetFFFF-H" w:hAnsi="Times New Roman" w:cs="TT64E9BFA0tCID-WinCharSetFFFF-H"/>
          <w:sz w:val="24"/>
          <w:szCs w:val="24"/>
          <w:u w:val="single"/>
        </w:rPr>
        <w:t>__</w:t>
      </w:r>
      <w:r w:rsidRPr="00814DCA">
        <w:rPr>
          <w:rFonts w:ascii="TT64E9BFA0tCID-WinCharSetFFFF-H" w:eastAsia="TT64E9BFA0tCID-WinCharSetFFFF-H" w:hAnsi="Times New Roman" w:cs="TT64E9BFA0tCID-WinCharSetFFFF-H" w:hint="eastAsia"/>
          <w:sz w:val="24"/>
          <w:szCs w:val="24"/>
          <w:u w:val="single"/>
        </w:rPr>
        <w:t>生化分析</w:t>
      </w:r>
      <w:r w:rsidRPr="00814DCA">
        <w:rPr>
          <w:rFonts w:ascii="TT64E9BFA0tCID-WinCharSetFFFF-H" w:eastAsia="TT64E9BFA0tCID-WinCharSetFFFF-H" w:hAnsi="Times New Roman" w:cs="TT64E9BFA0tCID-WinCharSetFFFF-H"/>
          <w:sz w:val="24"/>
          <w:szCs w:val="24"/>
          <w:u w:val="single"/>
        </w:rPr>
        <w:t>____</w:t>
      </w:r>
      <w:r w:rsidRPr="00097C4C">
        <w:rPr>
          <w:rFonts w:ascii="TT64E9BFA0tCID-WinCharSetFFFF-H" w:eastAsia="TT64E9BFA0tCID-WinCharSetFFFF-H" w:hAnsi="Times New Roman" w:cs="TT64E9BFA0tCID-WinCharSetFFFF-H"/>
          <w:sz w:val="24"/>
          <w:szCs w:val="24"/>
        </w:rPr>
        <w:t xml:space="preserve">__ </w:t>
      </w:r>
      <w:r w:rsidRPr="00097C4C">
        <w:rPr>
          <w:rFonts w:ascii="TT64E9BFA0tCID-WinCharSetFFFF-H" w:eastAsia="TT64E9BFA0tCID-WinCharSetFFFF-H" w:hAnsi="Times New Roman" w:cs="TT64E9BFA0tCID-WinCharSetFFFF-H" w:hint="eastAsia"/>
          <w:sz w:val="24"/>
          <w:szCs w:val="24"/>
        </w:rPr>
        <w:t>专业博士学位研究生。现对该生政治思想表现、业务基础、外语水平、科研能力、学术成就以及是否具备报考博士生条件做如下介绍，供录取时参考。</w:t>
      </w:r>
    </w:p>
    <w:p w:rsidR="006F0330" w:rsidRPr="00814DCA" w:rsidRDefault="006F0330" w:rsidP="00097C4C">
      <w:pPr>
        <w:widowControl w:val="0"/>
        <w:autoSpaceDE w:val="0"/>
        <w:autoSpaceDN w:val="0"/>
        <w:snapToGrid/>
        <w:spacing w:after="0"/>
        <w:rPr>
          <w:rFonts w:ascii="TT64E9BFA0tCID-WinCharSetFFFF-H" w:eastAsia="TT64E9BFA0tCID-WinCharSetFFFF-H" w:hAnsi="Times New Roman" w:cs="TT64E9BFA0tCID-WinCharSetFFFF-H"/>
          <w:sz w:val="24"/>
          <w:szCs w:val="24"/>
        </w:rPr>
      </w:pPr>
    </w:p>
    <w:p w:rsidR="006F0330" w:rsidRDefault="006F0330" w:rsidP="00814DCA">
      <w:pPr>
        <w:ind w:firstLineChars="200" w:firstLine="31680"/>
        <w:rPr>
          <w:rFonts w:ascii="宋体" w:eastAsia="宋体" w:hAnsi="宋体" w:cs="宋体"/>
          <w:sz w:val="28"/>
          <w:szCs w:val="28"/>
        </w:rPr>
      </w:pPr>
      <w:r w:rsidRPr="00237240">
        <w:rPr>
          <w:rFonts w:ascii="宋体" w:eastAsia="宋体" w:hAnsi="宋体" w:hint="eastAsia"/>
          <w:sz w:val="28"/>
          <w:szCs w:val="28"/>
        </w:rPr>
        <w:t>罗梓文同学政治立场坚定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积极向党组织靠拢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并</w:t>
      </w:r>
      <w:r w:rsidRPr="00237240">
        <w:rPr>
          <w:rFonts w:ascii="宋体" w:eastAsia="宋体" w:hAnsi="宋体" w:cs="宋体" w:hint="eastAsia"/>
          <w:sz w:val="28"/>
          <w:szCs w:val="28"/>
        </w:rPr>
        <w:t>能够认真学习党和国家的路线、方针及政策，</w:t>
      </w:r>
      <w:r>
        <w:rPr>
          <w:rFonts w:ascii="宋体" w:eastAsia="宋体" w:hAnsi="宋体" w:cs="宋体" w:hint="eastAsia"/>
          <w:sz w:val="28"/>
          <w:szCs w:val="28"/>
        </w:rPr>
        <w:t>始终在努力</w:t>
      </w:r>
      <w:r w:rsidRPr="00237240">
        <w:rPr>
          <w:rFonts w:ascii="宋体" w:eastAsia="宋体" w:hAnsi="宋体" w:cs="宋体" w:hint="eastAsia"/>
          <w:sz w:val="28"/>
          <w:szCs w:val="28"/>
        </w:rPr>
        <w:t>地提高自己的政治理论水平</w:t>
      </w:r>
      <w:r>
        <w:rPr>
          <w:rFonts w:ascii="宋体" w:eastAsia="宋体" w:hAnsi="宋体" w:cs="宋体"/>
          <w:sz w:val="28"/>
          <w:szCs w:val="28"/>
        </w:rPr>
        <w:t>,</w:t>
      </w:r>
      <w:r w:rsidRPr="001E2BCC"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在学</w:t>
      </w:r>
      <w:r w:rsidRPr="00237240">
        <w:rPr>
          <w:rFonts w:ascii="宋体" w:eastAsia="宋体" w:hAnsi="宋体" w:hint="eastAsia"/>
          <w:sz w:val="28"/>
          <w:szCs w:val="28"/>
        </w:rPr>
        <w:t>期间</w:t>
      </w:r>
      <w:r>
        <w:rPr>
          <w:rFonts w:ascii="宋体" w:eastAsia="宋体" w:hAnsi="宋体" w:hint="eastAsia"/>
          <w:sz w:val="28"/>
          <w:szCs w:val="28"/>
        </w:rPr>
        <w:t>积极参加各项活动</w:t>
      </w:r>
      <w:r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因乐于与同学们分忧解难</w:t>
      </w:r>
      <w:r w:rsidRPr="00237240">
        <w:rPr>
          <w:rFonts w:ascii="宋体" w:eastAsia="宋体" w:hAnsi="宋体" w:hint="eastAsia"/>
          <w:sz w:val="28"/>
          <w:szCs w:val="28"/>
        </w:rPr>
        <w:t>被评为优秀团员</w:t>
      </w:r>
      <w:r>
        <w:rPr>
          <w:rFonts w:ascii="宋体" w:eastAsia="宋体" w:hAnsi="宋体"/>
          <w:sz w:val="28"/>
          <w:szCs w:val="28"/>
        </w:rPr>
        <w:t>.</w:t>
      </w:r>
    </w:p>
    <w:p w:rsidR="006F0330" w:rsidRPr="001E2BCC" w:rsidRDefault="006F0330" w:rsidP="00814DCA">
      <w:pPr>
        <w:ind w:firstLineChars="200" w:firstLine="31680"/>
        <w:rPr>
          <w:rFonts w:ascii="宋体" w:eastAsia="宋体" w:hAnsi="宋体" w:cs="宋体"/>
          <w:sz w:val="28"/>
          <w:szCs w:val="28"/>
        </w:rPr>
      </w:pPr>
      <w:r w:rsidRPr="00237240">
        <w:rPr>
          <w:rFonts w:ascii="宋体" w:eastAsia="宋体" w:hAnsi="宋体" w:hint="eastAsia"/>
          <w:sz w:val="28"/>
          <w:szCs w:val="28"/>
        </w:rPr>
        <w:t>生活中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该同学为人温厚恭检</w:t>
      </w:r>
      <w:r w:rsidRPr="00237240">
        <w:rPr>
          <w:rFonts w:ascii="宋体" w:eastAsia="宋体" w:hAnsi="宋体" w:cs="宋体" w:hint="eastAsia"/>
          <w:sz w:val="28"/>
          <w:szCs w:val="28"/>
        </w:rPr>
        <w:t>，关心集体、团结同学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能与团队中的成员良好的相处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为人热心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积极上进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慷慨大方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是个道德修养良好的学生</w:t>
      </w:r>
      <w:r w:rsidRPr="00237240">
        <w:rPr>
          <w:rFonts w:ascii="宋体" w:eastAsia="宋体" w:hAnsi="宋体"/>
          <w:sz w:val="28"/>
          <w:szCs w:val="28"/>
        </w:rPr>
        <w:t>.</w:t>
      </w:r>
    </w:p>
    <w:p w:rsidR="006F0330" w:rsidRDefault="006F0330" w:rsidP="00814DCA">
      <w:pPr>
        <w:spacing w:line="220" w:lineRule="atLeast"/>
        <w:ind w:firstLineChars="201" w:firstLine="31680"/>
        <w:rPr>
          <w:rFonts w:ascii="宋体" w:eastAsia="宋体" w:hAnsi="宋体"/>
          <w:sz w:val="28"/>
          <w:szCs w:val="28"/>
        </w:rPr>
      </w:pPr>
      <w:r w:rsidRPr="00237240">
        <w:rPr>
          <w:rFonts w:ascii="宋体" w:eastAsia="宋体" w:hAnsi="宋体" w:hint="eastAsia"/>
          <w:sz w:val="28"/>
          <w:szCs w:val="28"/>
        </w:rPr>
        <w:t>研究期间</w:t>
      </w:r>
      <w:r w:rsidRPr="00237240"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该同学主要从事于天然产物化学方面的研究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比较系统地对金露梅</w:t>
      </w:r>
      <w:r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花椒叶的生理活性</w:t>
      </w:r>
      <w:r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化学成分及活性机理等方面进行了比较全面的探究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大论文主要从分子机制入手探讨金露梅与茶多酚的抗氧化协同机理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相比于其他相关抗氧化机理的研究</w:t>
      </w:r>
      <w:r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该生除了对相关多酚成分的变化及多种体外抗氧化活性方面阐述外</w:t>
      </w:r>
      <w:r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还尝试着从相关酶活性及基因表达的变化入手</w:t>
      </w:r>
      <w:r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研究比较科学、严谨、充实、全面。另外，</w:t>
      </w:r>
      <w:r w:rsidRPr="00237240">
        <w:rPr>
          <w:rFonts w:ascii="宋体" w:eastAsia="宋体" w:hAnsi="宋体" w:hint="eastAsia"/>
          <w:sz w:val="28"/>
          <w:szCs w:val="28"/>
        </w:rPr>
        <w:t>该生已发表</w:t>
      </w:r>
      <w:r w:rsidRPr="00237240">
        <w:rPr>
          <w:rFonts w:ascii="宋体" w:eastAsia="宋体" w:hAnsi="宋体"/>
          <w:sz w:val="28"/>
          <w:szCs w:val="28"/>
        </w:rPr>
        <w:t>SCI</w:t>
      </w:r>
      <w:r>
        <w:rPr>
          <w:rFonts w:ascii="宋体" w:eastAsia="宋体" w:hAnsi="宋体" w:hint="eastAsia"/>
          <w:sz w:val="28"/>
          <w:szCs w:val="28"/>
        </w:rPr>
        <w:t>论文</w:t>
      </w:r>
      <w:r w:rsidRPr="00237240">
        <w:rPr>
          <w:rFonts w:ascii="宋体" w:eastAsia="宋体" w:hAnsi="宋体" w:hint="eastAsia"/>
          <w:sz w:val="28"/>
          <w:szCs w:val="28"/>
        </w:rPr>
        <w:t>一篇</w:t>
      </w:r>
      <w:r w:rsidRPr="00237240"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两篇文章在</w:t>
      </w:r>
      <w:r w:rsidRPr="00237240">
        <w:rPr>
          <w:rFonts w:ascii="宋体" w:eastAsia="宋体" w:hAnsi="宋体" w:hint="eastAsia"/>
          <w:sz w:val="28"/>
          <w:szCs w:val="28"/>
        </w:rPr>
        <w:t>审稿中</w:t>
      </w:r>
      <w:r w:rsidRPr="00237240">
        <w:rPr>
          <w:rFonts w:ascii="宋体" w:eastAsia="宋体" w:hAnsi="宋体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另有三篇文章仍在撰写修改中</w:t>
      </w:r>
      <w:r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有比较良好的论文撰写能力</w:t>
      </w:r>
      <w:r w:rsidRPr="00237240">
        <w:rPr>
          <w:rFonts w:ascii="宋体" w:eastAsia="宋体" w:hAnsi="宋体"/>
          <w:sz w:val="28"/>
          <w:szCs w:val="28"/>
        </w:rPr>
        <w:t>.</w:t>
      </w:r>
      <w:r w:rsidRPr="006E0E15"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因参加该校博士论坛报告荣获优秀奖</w:t>
      </w:r>
      <w:r>
        <w:rPr>
          <w:rFonts w:ascii="宋体" w:eastAsia="宋体" w:hAnsi="宋体"/>
          <w:sz w:val="28"/>
          <w:szCs w:val="28"/>
        </w:rPr>
        <w:t>.</w:t>
      </w:r>
    </w:p>
    <w:p w:rsidR="006F0330" w:rsidRPr="00237240" w:rsidRDefault="006F0330" w:rsidP="00814DCA">
      <w:pPr>
        <w:spacing w:line="220" w:lineRule="atLeast"/>
        <w:ind w:firstLineChars="201" w:firstLine="316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整体来说，</w:t>
      </w:r>
      <w:r w:rsidRPr="00237240">
        <w:rPr>
          <w:rFonts w:ascii="宋体" w:eastAsia="宋体" w:hAnsi="宋体" w:hint="eastAsia"/>
          <w:sz w:val="28"/>
          <w:szCs w:val="28"/>
        </w:rPr>
        <w:t>经过几年的综合培养教育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罗梓文同学已然成为了一名综合素质</w:t>
      </w:r>
      <w:r>
        <w:rPr>
          <w:rFonts w:ascii="宋体" w:eastAsia="宋体" w:hAnsi="宋体" w:hint="eastAsia"/>
          <w:sz w:val="28"/>
          <w:szCs w:val="28"/>
        </w:rPr>
        <w:t>比较</w:t>
      </w:r>
      <w:r w:rsidRPr="00237240">
        <w:rPr>
          <w:rFonts w:ascii="宋体" w:eastAsia="宋体" w:hAnsi="宋体" w:hint="eastAsia"/>
          <w:sz w:val="28"/>
          <w:szCs w:val="28"/>
        </w:rPr>
        <w:t>良好的科研工作者</w:t>
      </w:r>
      <w:r w:rsidRPr="00237240">
        <w:rPr>
          <w:rFonts w:ascii="宋体" w:eastAsia="宋体" w:hAnsi="宋体"/>
          <w:sz w:val="28"/>
          <w:szCs w:val="28"/>
        </w:rPr>
        <w:t>,</w:t>
      </w:r>
      <w:r w:rsidRPr="00237240">
        <w:rPr>
          <w:rFonts w:ascii="宋体" w:eastAsia="宋体" w:hAnsi="宋体" w:hint="eastAsia"/>
          <w:sz w:val="28"/>
          <w:szCs w:val="28"/>
        </w:rPr>
        <w:t>我愿意推荐该同学</w:t>
      </w:r>
      <w:r>
        <w:rPr>
          <w:rFonts w:ascii="宋体" w:eastAsia="宋体" w:hAnsi="宋体" w:hint="eastAsia"/>
          <w:sz w:val="28"/>
          <w:szCs w:val="28"/>
        </w:rPr>
        <w:t>来我</w:t>
      </w:r>
      <w:r w:rsidRPr="00237240">
        <w:rPr>
          <w:rFonts w:ascii="宋体" w:eastAsia="宋体" w:hAnsi="宋体" w:hint="eastAsia"/>
          <w:sz w:val="28"/>
          <w:szCs w:val="28"/>
        </w:rPr>
        <w:t>校继续深造</w:t>
      </w:r>
      <w:r w:rsidRPr="00237240">
        <w:rPr>
          <w:rFonts w:ascii="宋体" w:eastAsia="宋体" w:hAnsi="宋体"/>
          <w:sz w:val="28"/>
          <w:szCs w:val="28"/>
        </w:rPr>
        <w:t>!</w:t>
      </w:r>
    </w:p>
    <w:p w:rsidR="006F0330" w:rsidRPr="00097C4C" w:rsidRDefault="006F0330" w:rsidP="00097C4C">
      <w:pPr>
        <w:widowControl w:val="0"/>
        <w:autoSpaceDE w:val="0"/>
        <w:autoSpaceDN w:val="0"/>
        <w:snapToGrid/>
        <w:spacing w:after="0"/>
        <w:rPr>
          <w:rFonts w:ascii="TT64E9BFA0tCID-WinCharSetFFFF-H" w:eastAsia="TT64E9BFA0tCID-WinCharSetFFFF-H" w:hAnsi="Times New Roman" w:cs="TT64E9BFA0tCID-WinCharSetFFFF-H"/>
          <w:sz w:val="24"/>
          <w:szCs w:val="24"/>
        </w:rPr>
      </w:pPr>
    </w:p>
    <w:p w:rsidR="006F0330" w:rsidRPr="00097C4C" w:rsidRDefault="006F0330" w:rsidP="00814DCA">
      <w:pPr>
        <w:widowControl w:val="0"/>
        <w:autoSpaceDE w:val="0"/>
        <w:autoSpaceDN w:val="0"/>
        <w:snapToGrid/>
        <w:spacing w:after="0"/>
        <w:ind w:firstLineChars="1950" w:firstLine="31680"/>
        <w:rPr>
          <w:rFonts w:ascii="TT64E9BFA0tCID-WinCharSetFFFF-H" w:eastAsia="TT64E9BFA0tCID-WinCharSetFFFF-H" w:hAnsi="Times New Roman" w:cs="TT64E9BFA0tCID-WinCharSetFFFF-H"/>
          <w:sz w:val="24"/>
          <w:szCs w:val="24"/>
        </w:rPr>
      </w:pPr>
      <w:r w:rsidRPr="00097C4C">
        <w:rPr>
          <w:rFonts w:ascii="TT64E9BFA0tCID-WinCharSetFFFF-H" w:eastAsia="TT64E9BFA0tCID-WinCharSetFFFF-H" w:hAnsi="Times New Roman" w:cs="TT64E9BFA0tCID-WinCharSetFFFF-H" w:hint="eastAsia"/>
          <w:sz w:val="24"/>
          <w:szCs w:val="24"/>
        </w:rPr>
        <w:t>推荐人：</w:t>
      </w:r>
      <w:r w:rsidRPr="00097C4C">
        <w:rPr>
          <w:rFonts w:ascii="TT64E9BFA0tCID-WinCharSetFFFF-H" w:eastAsia="TT64E9BFA0tCID-WinCharSetFFFF-H" w:hAnsi="Times New Roman" w:cs="TT64E9BFA0tCID-WinCharSetFFFF-H"/>
          <w:sz w:val="24"/>
          <w:szCs w:val="24"/>
        </w:rPr>
        <w:t xml:space="preserve">             </w:t>
      </w:r>
      <w:r w:rsidRPr="00097C4C">
        <w:rPr>
          <w:rFonts w:ascii="TT64E9BFA0tCID-WinCharSetFFFF-H" w:eastAsia="TT64E9BFA0tCID-WinCharSetFFFF-H" w:hAnsi="Times New Roman" w:cs="TT64E9BFA0tCID-WinCharSetFFFF-H" w:hint="eastAsia"/>
          <w:sz w:val="24"/>
          <w:szCs w:val="24"/>
        </w:rPr>
        <w:t>职称：</w:t>
      </w:r>
    </w:p>
    <w:p w:rsidR="006F0330" w:rsidRPr="00097C4C" w:rsidRDefault="006F0330" w:rsidP="00097C4C">
      <w:pPr>
        <w:widowControl w:val="0"/>
        <w:autoSpaceDE w:val="0"/>
        <w:autoSpaceDN w:val="0"/>
        <w:snapToGrid/>
        <w:spacing w:after="0"/>
        <w:rPr>
          <w:rFonts w:ascii="TT64E9BFA0tCID-WinCharSetFFFF-H" w:eastAsia="TT64E9BFA0tCID-WinCharSetFFFF-H" w:hAnsi="Times New Roman" w:cs="TT64E9BFA0tCID-WinCharSetFFFF-H"/>
          <w:sz w:val="24"/>
          <w:szCs w:val="24"/>
        </w:rPr>
      </w:pPr>
    </w:p>
    <w:p w:rsidR="006F0330" w:rsidRPr="00097C4C" w:rsidRDefault="006F0330" w:rsidP="00814DCA">
      <w:pPr>
        <w:widowControl w:val="0"/>
        <w:autoSpaceDE w:val="0"/>
        <w:autoSpaceDN w:val="0"/>
        <w:snapToGrid/>
        <w:spacing w:after="0"/>
        <w:ind w:firstLineChars="1950" w:firstLine="31680"/>
        <w:rPr>
          <w:rFonts w:ascii="TT64E9BFA0tCID-WinCharSetFFFF-H" w:eastAsia="TT64E9BFA0tCID-WinCharSetFFFF-H" w:hAnsi="Times New Roman" w:cs="TT64E9BFA0tCID-WinCharSetFFFF-H"/>
          <w:sz w:val="24"/>
          <w:szCs w:val="24"/>
        </w:rPr>
      </w:pPr>
      <w:r w:rsidRPr="00097C4C">
        <w:rPr>
          <w:rFonts w:ascii="TT64E9BFA0tCID-WinCharSetFFFF-H" w:eastAsia="TT64E9BFA0tCID-WinCharSetFFFF-H" w:hAnsi="Times New Roman" w:cs="TT64E9BFA0tCID-WinCharSetFFFF-H" w:hint="eastAsia"/>
          <w:sz w:val="24"/>
          <w:szCs w:val="24"/>
        </w:rPr>
        <w:t>单位：</w:t>
      </w:r>
    </w:p>
    <w:p w:rsidR="006F0330" w:rsidRPr="00097C4C" w:rsidRDefault="006F0330" w:rsidP="00097C4C">
      <w:pPr>
        <w:spacing w:line="220" w:lineRule="atLeast"/>
        <w:rPr>
          <w:rFonts w:ascii="TT64E9BFA0tCID-WinCharSetFFFF-H" w:eastAsia="TT64E9BFA0tCID-WinCharSetFFFF-H" w:hAnsi="Times New Roman" w:cs="TT64E9BFA0tCID-WinCharSetFFFF-H"/>
          <w:sz w:val="24"/>
          <w:szCs w:val="24"/>
        </w:rPr>
      </w:pPr>
    </w:p>
    <w:p w:rsidR="006F0330" w:rsidRPr="00097C4C" w:rsidRDefault="006F0330" w:rsidP="002725C7">
      <w:pPr>
        <w:spacing w:line="220" w:lineRule="atLeast"/>
        <w:ind w:left="1" w:firstLineChars="2399" w:firstLine="31680"/>
        <w:rPr>
          <w:sz w:val="24"/>
          <w:szCs w:val="24"/>
        </w:rPr>
      </w:pPr>
      <w:r w:rsidRPr="00097C4C">
        <w:rPr>
          <w:rFonts w:ascii="TT64E9BFA0tCID-WinCharSetFFFF-H" w:eastAsia="TT64E9BFA0tCID-WinCharSetFFFF-H" w:hAnsi="Times New Roman" w:cs="TT64E9BFA0tCID-WinCharSetFFFF-H" w:hint="eastAsia"/>
          <w:sz w:val="24"/>
          <w:szCs w:val="24"/>
        </w:rPr>
        <w:t>年</w:t>
      </w:r>
      <w:r w:rsidRPr="00097C4C">
        <w:rPr>
          <w:rFonts w:ascii="TT64E9BFA0tCID-WinCharSetFFFF-H" w:eastAsia="TT64E9BFA0tCID-WinCharSetFFFF-H" w:hAnsi="Times New Roman" w:cs="TT64E9BFA0tCID-WinCharSetFFFF-H"/>
          <w:sz w:val="24"/>
          <w:szCs w:val="24"/>
        </w:rPr>
        <w:t xml:space="preserve">     </w:t>
      </w:r>
      <w:r w:rsidRPr="00097C4C">
        <w:rPr>
          <w:rFonts w:ascii="TT64E9BFA0tCID-WinCharSetFFFF-H" w:eastAsia="TT64E9BFA0tCID-WinCharSetFFFF-H" w:hAnsi="Times New Roman" w:cs="TT64E9BFA0tCID-WinCharSetFFFF-H" w:hint="eastAsia"/>
          <w:sz w:val="24"/>
          <w:szCs w:val="24"/>
        </w:rPr>
        <w:t>月</w:t>
      </w:r>
      <w:r w:rsidRPr="00097C4C">
        <w:rPr>
          <w:rFonts w:ascii="TT64E9BFA0tCID-WinCharSetFFFF-H" w:eastAsia="TT64E9BFA0tCID-WinCharSetFFFF-H" w:hAnsi="Times New Roman" w:cs="TT64E9BFA0tCID-WinCharSetFFFF-H"/>
          <w:sz w:val="24"/>
          <w:szCs w:val="24"/>
        </w:rPr>
        <w:t xml:space="preserve">     </w:t>
      </w:r>
      <w:r w:rsidRPr="00097C4C">
        <w:rPr>
          <w:rFonts w:ascii="TT64E9BFA0tCID-WinCharSetFFFF-H" w:eastAsia="TT64E9BFA0tCID-WinCharSetFFFF-H" w:hAnsi="Times New Roman" w:cs="TT64E9BFA0tCID-WinCharSetFFFF-H" w:hint="eastAsia"/>
          <w:sz w:val="24"/>
          <w:szCs w:val="24"/>
        </w:rPr>
        <w:t>日</w:t>
      </w:r>
    </w:p>
    <w:sectPr w:rsidR="006F0330" w:rsidRPr="00097C4C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0330" w:rsidRDefault="006F0330">
      <w:r>
        <w:separator/>
      </w:r>
    </w:p>
  </w:endnote>
  <w:endnote w:type="continuationSeparator" w:id="0">
    <w:p w:rsidR="006F0330" w:rsidRDefault="006F03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T87B6030tCID-WinCharSetFFFF-H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T64E9BFA0tCID-WinCharSetFFFF-H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0330" w:rsidRDefault="006F0330">
      <w:r>
        <w:separator/>
      </w:r>
    </w:p>
  </w:footnote>
  <w:footnote w:type="continuationSeparator" w:id="0">
    <w:p w:rsidR="006F0330" w:rsidRDefault="006F033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31D50"/>
    <w:rsid w:val="00097C4C"/>
    <w:rsid w:val="001E2BCC"/>
    <w:rsid w:val="00237240"/>
    <w:rsid w:val="002725C7"/>
    <w:rsid w:val="00323B43"/>
    <w:rsid w:val="003D37D8"/>
    <w:rsid w:val="00426133"/>
    <w:rsid w:val="004358AB"/>
    <w:rsid w:val="00497DDD"/>
    <w:rsid w:val="004F2CC6"/>
    <w:rsid w:val="005B0CEB"/>
    <w:rsid w:val="006E0E15"/>
    <w:rsid w:val="006F0330"/>
    <w:rsid w:val="00814DCA"/>
    <w:rsid w:val="008B7726"/>
    <w:rsid w:val="00C41E62"/>
    <w:rsid w:val="00D31D50"/>
    <w:rsid w:val="00DA1337"/>
    <w:rsid w:val="00F2080E"/>
    <w:rsid w:val="00FA57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B43"/>
    <w:pPr>
      <w:adjustRightInd w:val="0"/>
      <w:snapToGrid w:val="0"/>
      <w:spacing w:after="200"/>
    </w:pPr>
    <w:rPr>
      <w:rFonts w:ascii="Tahoma" w:hAnsi="Tahoma"/>
      <w:kern w:val="0"/>
      <w:sz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97C4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ahoma" w:hAnsi="Tahoma" w:cs="Times New Roman"/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rsid w:val="00097C4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ahoma" w:hAnsi="Tahoma" w:cs="Times New Roman"/>
      <w:kern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46</TotalTime>
  <Pages>1</Pages>
  <Words>97</Words>
  <Characters>553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5</cp:revision>
  <dcterms:created xsi:type="dcterms:W3CDTF">2008-09-11T17:20:00Z</dcterms:created>
  <dcterms:modified xsi:type="dcterms:W3CDTF">2014-12-18T04:46:00Z</dcterms:modified>
</cp:coreProperties>
</file>